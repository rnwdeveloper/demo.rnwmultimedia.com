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:rsidTr="00C75B47">
        <w:trPr>
          <w:trHeight w:val="1143"/>
          <w:jc w:val="center"/>
        </w:trPr>
        <w:tc>
          <w:tcPr>
            <w:tcW w:w="1800" w:type="dxa"/>
          </w:tcPr>
          <w:p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F/S</w:t>
                                  </w:r>
                                </w:p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MONOGRAM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F/S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</w:rPr>
                              <w:t>MONOGRAM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:rsidR="0085363C" w:rsidRPr="008954EF" w:rsidRDefault="006F4342" w:rsidP="008954EF">
            <w:pPr>
              <w:pStyle w:val="Title"/>
            </w:pPr>
            <w:sdt>
              <w:sdtPr>
                <w:id w:val="-2121601228"/>
                <w:placeholder>
                  <w:docPart w:val="A57A4B53123040E19CD39039A1C13875"/>
                </w:placeholder>
                <w:temporary/>
                <w:showingPlcHdr/>
                <w15:appearance w15:val="hidden"/>
              </w:sdtPr>
              <w:sdtEndPr/>
              <w:sdtContent>
                <w:r w:rsidR="0085363C" w:rsidRPr="008954EF">
                  <w:rPr>
                    <w:rStyle w:val="TitleChar"/>
                    <w:rFonts w:eastAsiaTheme="minorHAnsi"/>
                    <w:b/>
                    <w:bCs/>
                  </w:rPr>
                  <w:t>First Name</w:t>
                </w:r>
              </w:sdtContent>
            </w:sdt>
            <w:r w:rsidR="0085363C" w:rsidRPr="008954EF">
              <w:br/>
            </w:r>
            <w:sdt>
              <w:sdtPr>
                <w:id w:val="-1083448343"/>
                <w:placeholder>
                  <w:docPart w:val="D0496176B68849FBAED5D85B3EA7A76F"/>
                </w:placeholder>
                <w:temporary/>
                <w:showingPlcHdr/>
                <w15:appearance w15:val="hidden"/>
              </w:sdtPr>
              <w:sdtEndPr/>
              <w:sdtContent>
                <w:r w:rsidR="008954EF" w:rsidRPr="008954EF">
                  <w:t>Last Name</w:t>
                </w:r>
              </w:sdtContent>
            </w:sdt>
          </w:p>
        </w:tc>
      </w:tr>
      <w:tr w:rsidR="0085363C" w:rsidRPr="0085363C" w:rsidTr="00C75B47">
        <w:trPr>
          <w:trHeight w:val="1206"/>
          <w:jc w:val="center"/>
        </w:trPr>
        <w:tc>
          <w:tcPr>
            <w:tcW w:w="1800" w:type="dxa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:rsidR="00C94BAD" w:rsidRDefault="00C94BAD" w:rsidP="00C94BAD">
            <w:pPr>
              <w:pStyle w:val="Heading2Alt"/>
              <w:jc w:val="both"/>
              <w:rPr>
                <w:sz w:val="16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To take a challenging and managerial role in the field of Computer </w:t>
            </w:r>
            <w:r>
              <w:rPr>
                <w:rFonts w:ascii="Arial" w:hAnsi="Arial" w:cs="Arial"/>
                <w:b/>
                <w:bCs w:val="0"/>
                <w:color w:val="222222"/>
                <w:shd w:val="clear" w:color="auto" w:fill="FFFFFF"/>
              </w:rPr>
              <w:t>programming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 and implement the expertise and experience gained in this field to develop complex project with efficiency and quality.</w:t>
            </w:r>
            <w:bookmarkStart w:id="0" w:name="_GoBack"/>
            <w:bookmarkEnd w:id="0"/>
          </w:p>
          <w:p w:rsidR="00C94BAD" w:rsidRDefault="00C94BAD" w:rsidP="00F079F2">
            <w:pPr>
              <w:pStyle w:val="Heading2Alt"/>
              <w:rPr>
                <w:sz w:val="16"/>
              </w:rPr>
            </w:pPr>
          </w:p>
          <w:p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sdt>
              <w:sdtPr>
                <w:id w:val="1276679892"/>
                <w:placeholder>
                  <w:docPart w:val="6655C683877841A6BF34708AC1BC08C4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[Street Name]</w:t>
                </w:r>
              </w:sdtContent>
            </w:sdt>
            <w:r w:rsidRPr="00F079F2">
              <w:br/>
            </w:r>
            <w:sdt>
              <w:sdtPr>
                <w:id w:val="1505473520"/>
                <w:placeholder>
                  <w:docPart w:val="3A5849EB9AE14B00948B0B161F616A72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[City, State, Zip]</w:t>
                </w:r>
              </w:sdtContent>
            </w:sdt>
            <w:r w:rsidRPr="00F079F2">
              <w:br/>
            </w:r>
            <w:sdt>
              <w:sdtPr>
                <w:id w:val="1608853596"/>
                <w:placeholder>
                  <w:docPart w:val="AA119951FB0046069D106A88B63E98E1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[Country]</w:t>
                </w:r>
              </w:sdtContent>
            </w:sdt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sdt>
              <w:sdtPr>
                <w:rPr>
                  <w:sz w:val="16"/>
                </w:rPr>
                <w:id w:val="171074353"/>
                <w:placeholder>
                  <w:docPart w:val="2BB3B1AD89B643FABA6F3F2E36C64600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number]</w:t>
                </w:r>
              </w:sdtContent>
            </w:sdt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sdt>
              <w:sdtPr>
                <w:rPr>
                  <w:sz w:val="14"/>
                </w:rPr>
                <w:id w:val="1920444415"/>
                <w:placeholder>
                  <w:docPart w:val="CD7E4D1144684FACA4342CAE28654E23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email]</w:t>
                </w:r>
              </w:sdtContent>
            </w:sdt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C94BAD">
            <w:pPr>
              <w:pStyle w:val="Heading2Alt"/>
            </w:pPr>
            <w:r w:rsidRPr="00F079F2">
              <w:tab/>
            </w: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94BAD">
        <w:trPr>
          <w:gridAfter w:val="1"/>
          <w:wAfter w:w="20" w:type="dxa"/>
          <w:trHeight w:val="522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C94BAD" w:rsidP="00C94BAD">
            <w:pPr>
              <w:pStyle w:val="JobDescription"/>
            </w:pPr>
            <w:r>
              <w:t>Fresher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6F4342" w:rsidP="00F079F2">
            <w:pPr>
              <w:pStyle w:val="JobDetails"/>
            </w:pPr>
            <w:sdt>
              <w:sdtPr>
                <w:id w:val="245614494"/>
                <w:placeholder>
                  <w:docPart w:val="7A3B7C4EE03B444CB44C3F87F36E96F5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b/>
                  </w:rPr>
                  <w:t>[School Name]</w:t>
                </w:r>
              </w:sdtContent>
            </w:sdt>
            <w:r w:rsidR="00F079F2" w:rsidRPr="00F079F2">
              <w:t xml:space="preserve">, </w:t>
            </w:r>
            <w:sdt>
              <w:sdtPr>
                <w:id w:val="141007519"/>
                <w:placeholder>
                  <w:docPart w:val="2E48572B09414C9498A37EC77548D129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City, State</w:t>
                </w:r>
              </w:sdtContent>
            </w:sdt>
          </w:p>
          <w:sdt>
            <w:sdtPr>
              <w:rPr>
                <w:rFonts w:ascii="Georgia" w:eastAsia="Times New Roman" w:hAnsi="Georgia" w:cs="Georgia"/>
                <w:szCs w:val="22"/>
              </w:rPr>
              <w:id w:val="1588114532"/>
              <w:placeholder>
                <w:docPart w:val="E49FE48CDBCD4D809C15972A57315612"/>
              </w:placeholder>
              <w:temporary/>
              <w:showingPlcHdr/>
              <w15:appearance w15:val="hidden"/>
            </w:sdtPr>
            <w:sdtEndPr/>
            <w:sdtContent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might want to include your GPA here and a brief</w:t>
                </w:r>
              </w:p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summary of relevant coursework, awards, and honors.]</w:t>
                </w:r>
              </w:p>
            </w:sdtContent>
          </w:sdt>
        </w:tc>
      </w:tr>
      <w:tr w:rsidR="00C94BAD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C94BAD" w:rsidRPr="00F079F2" w:rsidRDefault="00C94BAD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C94BAD" w:rsidRPr="00F079F2" w:rsidRDefault="00C94BA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C94BAD" w:rsidRPr="00F079F2" w:rsidRDefault="00C94BAD" w:rsidP="00C94BAD">
            <w:pPr>
              <w:pStyle w:val="JobDetails"/>
            </w:pPr>
            <w:sdt>
              <w:sdtPr>
                <w:id w:val="1203980798"/>
                <w:placeholder>
                  <w:docPart w:val="734F6A71F00C4E6293C239D32E2D4E63"/>
                </w:placeholder>
                <w:temporary/>
                <w:showingPlcHdr/>
                <w15:appearance w15:val="hidden"/>
              </w:sdtPr>
              <w:sdtContent>
                <w:r w:rsidRPr="00F079F2">
                  <w:rPr>
                    <w:b/>
                  </w:rPr>
                  <w:t>[School Name]</w:t>
                </w:r>
              </w:sdtContent>
            </w:sdt>
            <w:r w:rsidRPr="00F079F2">
              <w:t xml:space="preserve">, </w:t>
            </w:r>
            <w:sdt>
              <w:sdtPr>
                <w:id w:val="-575051363"/>
                <w:placeholder>
                  <w:docPart w:val="1BA698C984CF411FB3086CA1FD64E357"/>
                </w:placeholder>
                <w:temporary/>
                <w:showingPlcHdr/>
                <w15:appearance w15:val="hidden"/>
              </w:sdtPr>
              <w:sdtContent>
                <w:r w:rsidRPr="00F079F2">
                  <w:t>City, State</w:t>
                </w:r>
              </w:sdtContent>
            </w:sdt>
          </w:p>
          <w:sdt>
            <w:sdtPr>
              <w:rPr>
                <w:rFonts w:ascii="Georgia" w:eastAsia="Times New Roman" w:hAnsi="Georgia" w:cs="Georgia"/>
                <w:szCs w:val="22"/>
              </w:rPr>
              <w:id w:val="308215366"/>
              <w:placeholder>
                <w:docPart w:val="25BDE47563F24B279A32173F75B075BB"/>
              </w:placeholder>
              <w:temporary/>
              <w:showingPlcHdr/>
              <w15:appearance w15:val="hidden"/>
            </w:sdtPr>
            <w:sdtContent>
              <w:p w:rsidR="00C94BAD" w:rsidRPr="00F079F2" w:rsidRDefault="00C94BAD" w:rsidP="00C94BAD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might want to include your GPA here and a brief</w:t>
                </w:r>
              </w:p>
              <w:p w:rsidR="00C94BAD" w:rsidRDefault="00C94BAD" w:rsidP="00C94BAD">
                <w:pPr>
                  <w:pStyle w:val="JobDetails"/>
                </w:pPr>
                <w:r w:rsidRPr="00F079F2">
                  <w:t>summary of relevant coursework, awards, and honors.]</w:t>
                </w:r>
              </w:p>
            </w:sdtContent>
          </w:sdt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="00F079F2" w:rsidRPr="00F079F2" w:rsidRDefault="00C94BAD" w:rsidP="00F079F2">
            <w:pPr>
              <w:pStyle w:val="Heading1"/>
            </w:pPr>
            <w:r>
              <w:t>Software skills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C94BAD" w:rsidRDefault="00C94BAD" w:rsidP="00C94BAD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proofErr w:type="spellStart"/>
            <w:r>
              <w:t>Wordpress</w:t>
            </w:r>
            <w:proofErr w:type="spellEnd"/>
          </w:p>
          <w:p w:rsidR="00C94BAD" w:rsidRPr="00C94BAD" w:rsidRDefault="00C94BAD" w:rsidP="00C94BAD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proofErr w:type="spellStart"/>
            <w:r>
              <w:t>Laravel</w:t>
            </w:r>
            <w:proofErr w:type="spellEnd"/>
          </w:p>
          <w:p w:rsidR="00C94BAD" w:rsidRPr="00C94BAD" w:rsidRDefault="00C94BAD" w:rsidP="00C94BAD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t xml:space="preserve">Boot </w:t>
            </w:r>
            <w:proofErr w:type="spellStart"/>
            <w:r>
              <w:t>Streap</w:t>
            </w:r>
            <w:proofErr w:type="spellEnd"/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C94BAD" w:rsidP="00F079F2">
            <w:pPr>
              <w:pStyle w:val="Heading1"/>
            </w:pPr>
            <w:r>
              <w:t>Skills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Default="00C94BAD" w:rsidP="00C94BA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Html</w:t>
            </w:r>
          </w:p>
          <w:p w:rsidR="00C94BAD" w:rsidRDefault="00C94BAD" w:rsidP="00C94BA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CSS</w:t>
            </w:r>
          </w:p>
          <w:p w:rsidR="00C94BAD" w:rsidRPr="00C94BAD" w:rsidRDefault="00C94BAD" w:rsidP="00C94BAD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proofErr w:type="spellStart"/>
            <w:r>
              <w:rPr>
                <w:rFonts w:ascii="Georgia" w:eastAsia="Times New Roman" w:hAnsi="Georgia" w:cs="Georgia"/>
                <w:szCs w:val="22"/>
              </w:rPr>
              <w:t>MEdiaQuery</w:t>
            </w:r>
            <w:proofErr w:type="spellEnd"/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C94BAD" w:rsidP="00C94B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Red &amp; White Group of Institute</w:t>
            </w:r>
          </w:p>
        </w:tc>
      </w:tr>
    </w:tbl>
    <w:p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3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4342" w:rsidRDefault="006F4342" w:rsidP="0085363C">
      <w:pPr>
        <w:spacing w:before="0" w:line="240" w:lineRule="auto"/>
      </w:pPr>
      <w:r>
        <w:separator/>
      </w:r>
    </w:p>
  </w:endnote>
  <w:endnote w:type="continuationSeparator" w:id="0">
    <w:p w:rsidR="006F4342" w:rsidRDefault="006F4342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CAAB441-895B-4B50-9D44-7D15D1B090D7}"/>
    <w:embedBold r:id="rId2" w:fontKey="{865E3D83-5CF0-4AED-BCA4-774A5E69AE0F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27FA0A2-EF28-4F9C-B73E-BF9511D782C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BDD82E4-992F-4A80-A000-B97F982EABE8}"/>
    <w:embedBold r:id="rId5" w:fontKey="{B941E7A3-4F39-4D6F-BF26-870DCF46BA6E}"/>
    <w:embedItalic r:id="rId6" w:fontKey="{A25BF1B2-2BBA-4D90-A150-DE6D940A9B1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C961DD5A-FADE-48F3-88E6-7F359CBEB038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233D4431-084F-4304-9766-AC5D88BD7C08}"/>
    <w:embedBold r:id="rId9" w:fontKey="{D2714122-A1C4-42E5-BE75-B9DF99DF6A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4342" w:rsidRDefault="006F4342" w:rsidP="0085363C">
      <w:pPr>
        <w:spacing w:before="0" w:line="240" w:lineRule="auto"/>
      </w:pPr>
      <w:r>
        <w:separator/>
      </w:r>
    </w:p>
  </w:footnote>
  <w:footnote w:type="continuationSeparator" w:id="0">
    <w:p w:rsidR="006F4342" w:rsidRDefault="006F4342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02E0269F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9ID8MA&#10;AADbAAAADwAAAGRycy9kb3ducmV2LnhtbESP3WrCQBSE74W+w3IK3umuP4hEV7EFQaUUTKvXh+wx&#10;CWbPhuxq4tu7hYKXw8x8wyzXna3EnRpfOtYwGioQxJkzJecafn+2gzkIH5ANVo5Jw4M8rFdvvSUm&#10;xrV8pHsachEh7BPUUIRQJ1L6rCCLfuhq4uhdXGMxRNnk0jTYRrit5FipmbRYclwosKbPgrJrerMa&#10;1Dfvr+lYnd0jPZy+2tncTD+81v33brMAEagLr/B/e2c0TCbw9yX+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9ID8MAAADbAAAADwAAAAAAAAAAAAAAAACYAgAAZHJzL2Rv&#10;d25yZXYueG1sUEsFBgAAAAAEAAQA9QAAAIgD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9oycIA&#10;AADbAAAADwAAAGRycy9kb3ducmV2LnhtbERPyWrDMBC9B/oPYgq9JbJTaI0bxYQEQyn0kAWS4yBN&#10;bRNrZCTFcf++KhR6m8dbZ1VNthcj+dA5VpAvMhDE2pmOGwWnYz0vQISIbLB3TAq+KUC1fpitsDTu&#10;znsaD7ERKYRDiQraGIdSyqBbshgWbiBO3JfzFmOCvpHG4z2F214us+xFWuw4NbQ40LYlfT3crIL9&#10;0p/OH/pS+/z2uaPnsYi+1ko9PU6bNxCRpvgv/nO/mzT/FX5/SQfI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2jJwgAAANsAAAAPAAAAAAAAAAAAAAAAAJgCAABkcnMvZG93&#10;bnJldi54bWxQSwUGAAAAAAQABAD1AAAAhwM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2EE59C2"/>
    <w:multiLevelType w:val="hybridMultilevel"/>
    <w:tmpl w:val="745A3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1D3C0D"/>
    <w:multiLevelType w:val="hybridMultilevel"/>
    <w:tmpl w:val="FA5E6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7"/>
  </w:num>
  <w:num w:numId="4">
    <w:abstractNumId w:val="13"/>
  </w:num>
  <w:num w:numId="5">
    <w:abstractNumId w:val="14"/>
  </w:num>
  <w:num w:numId="6">
    <w:abstractNumId w:val="21"/>
  </w:num>
  <w:num w:numId="7">
    <w:abstractNumId w:val="7"/>
  </w:num>
  <w:num w:numId="8">
    <w:abstractNumId w:val="11"/>
  </w:num>
  <w:num w:numId="9">
    <w:abstractNumId w:val="19"/>
  </w:num>
  <w:num w:numId="10">
    <w:abstractNumId w:val="2"/>
  </w:num>
  <w:num w:numId="11">
    <w:abstractNumId w:val="6"/>
  </w:num>
  <w:num w:numId="12">
    <w:abstractNumId w:val="0"/>
  </w:num>
  <w:num w:numId="13">
    <w:abstractNumId w:val="3"/>
  </w:num>
  <w:num w:numId="14">
    <w:abstractNumId w:val="10"/>
  </w:num>
  <w:num w:numId="15">
    <w:abstractNumId w:val="9"/>
  </w:num>
  <w:num w:numId="16">
    <w:abstractNumId w:val="18"/>
  </w:num>
  <w:num w:numId="17">
    <w:abstractNumId w:val="4"/>
  </w:num>
  <w:num w:numId="18">
    <w:abstractNumId w:val="23"/>
  </w:num>
  <w:num w:numId="19">
    <w:abstractNumId w:val="20"/>
  </w:num>
  <w:num w:numId="20">
    <w:abstractNumId w:val="15"/>
  </w:num>
  <w:num w:numId="21">
    <w:abstractNumId w:val="22"/>
  </w:num>
  <w:num w:numId="22">
    <w:abstractNumId w:val="5"/>
  </w:num>
  <w:num w:numId="23">
    <w:abstractNumId w:val="16"/>
  </w:num>
  <w:num w:numId="24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BAD"/>
    <w:rsid w:val="00052382"/>
    <w:rsid w:val="0006568A"/>
    <w:rsid w:val="00076F0F"/>
    <w:rsid w:val="00084253"/>
    <w:rsid w:val="000D1F49"/>
    <w:rsid w:val="001727CA"/>
    <w:rsid w:val="00187D40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F4342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94BAD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C94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PO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57A4B53123040E19CD39039A1C13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64FF07-6F2B-4F8B-B3D3-6D8B32F825AE}"/>
      </w:docPartPr>
      <w:docPartBody>
        <w:p w:rsidR="00000000" w:rsidRDefault="00215505">
          <w:pPr>
            <w:pStyle w:val="A57A4B53123040E19CD39039A1C13875"/>
          </w:pPr>
          <w:r w:rsidRPr="008954EF">
            <w:rPr>
              <w:rStyle w:val="TitleChar"/>
              <w:rFonts w:eastAsiaTheme="minorHAnsi"/>
            </w:rPr>
            <w:t>First Name</w:t>
          </w:r>
        </w:p>
      </w:docPartBody>
    </w:docPart>
    <w:docPart>
      <w:docPartPr>
        <w:name w:val="D0496176B68849FBAED5D85B3EA7A7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58E93-62B1-46C4-9BD2-BC569F62B82C}"/>
      </w:docPartPr>
      <w:docPartBody>
        <w:p w:rsidR="00000000" w:rsidRDefault="00215505">
          <w:pPr>
            <w:pStyle w:val="D0496176B68849FBAED5D85B3EA7A76F"/>
          </w:pPr>
          <w:r w:rsidRPr="008954EF">
            <w:t>Last Name</w:t>
          </w:r>
        </w:p>
      </w:docPartBody>
    </w:docPart>
    <w:docPart>
      <w:docPartPr>
        <w:name w:val="6655C683877841A6BF34708AC1BC08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FF1CEB-D859-4297-853D-EE79001332BC}"/>
      </w:docPartPr>
      <w:docPartBody>
        <w:p w:rsidR="00000000" w:rsidRDefault="00215505">
          <w:pPr>
            <w:pStyle w:val="6655C683877841A6BF34708AC1BC08C4"/>
          </w:pPr>
          <w:r w:rsidRPr="00F079F2">
            <w:t>[Street Name]</w:t>
          </w:r>
        </w:p>
      </w:docPartBody>
    </w:docPart>
    <w:docPart>
      <w:docPartPr>
        <w:name w:val="3A5849EB9AE14B00948B0B161F616A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76E17D-2E14-4EDA-AC63-BE2599A48C83}"/>
      </w:docPartPr>
      <w:docPartBody>
        <w:p w:rsidR="00000000" w:rsidRDefault="00215505">
          <w:pPr>
            <w:pStyle w:val="3A5849EB9AE14B00948B0B161F616A72"/>
          </w:pPr>
          <w:r w:rsidRPr="00F079F2">
            <w:t>[City, State, Zip]</w:t>
          </w:r>
        </w:p>
      </w:docPartBody>
    </w:docPart>
    <w:docPart>
      <w:docPartPr>
        <w:name w:val="AA119951FB0046069D106A88B63E98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22C81-4C58-4621-875B-9EA0D77C0BA6}"/>
      </w:docPartPr>
      <w:docPartBody>
        <w:p w:rsidR="00000000" w:rsidRDefault="00215505">
          <w:pPr>
            <w:pStyle w:val="AA119951FB0046069D106A88B63E98E1"/>
          </w:pPr>
          <w:r w:rsidRPr="00F079F2">
            <w:t>[Country]</w:t>
          </w:r>
        </w:p>
      </w:docPartBody>
    </w:docPart>
    <w:docPart>
      <w:docPartPr>
        <w:name w:val="2BB3B1AD89B643FABA6F3F2E36C646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A06C43-A68E-463A-B1D9-EE1B925E3C45}"/>
      </w:docPartPr>
      <w:docPartBody>
        <w:p w:rsidR="00000000" w:rsidRDefault="00215505">
          <w:pPr>
            <w:pStyle w:val="2BB3B1AD89B643FABA6F3F2E36C64600"/>
          </w:pPr>
          <w:r w:rsidRPr="00F079F2">
            <w:t>[Your number]</w:t>
          </w:r>
        </w:p>
      </w:docPartBody>
    </w:docPart>
    <w:docPart>
      <w:docPartPr>
        <w:name w:val="CD7E4D1144684FACA4342CAE28654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AB2E6-9FA3-43A2-890F-7F804C8CAC7B}"/>
      </w:docPartPr>
      <w:docPartBody>
        <w:p w:rsidR="00000000" w:rsidRDefault="00215505">
          <w:pPr>
            <w:pStyle w:val="CD7E4D1144684FACA4342CAE28654E23"/>
          </w:pPr>
          <w:r w:rsidRPr="00F079F2">
            <w:t>[Your email]</w:t>
          </w:r>
        </w:p>
      </w:docPartBody>
    </w:docPart>
    <w:docPart>
      <w:docPartPr>
        <w:name w:val="7A3B7C4EE03B444CB44C3F87F36E96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25FE27-4EB2-4015-AA8B-CB67F1768F7F}"/>
      </w:docPartPr>
      <w:docPartBody>
        <w:p w:rsidR="00000000" w:rsidRDefault="00215505">
          <w:pPr>
            <w:pStyle w:val="7A3B7C4EE03B444CB44C3F87F36E96F5"/>
          </w:pPr>
          <w:r w:rsidRPr="00F079F2">
            <w:rPr>
              <w:b/>
            </w:rPr>
            <w:t>[School Name]</w:t>
          </w:r>
        </w:p>
      </w:docPartBody>
    </w:docPart>
    <w:docPart>
      <w:docPartPr>
        <w:name w:val="2E48572B09414C9498A37EC77548D1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2C6AF4-52A6-482D-B1D8-EAD9147483CE}"/>
      </w:docPartPr>
      <w:docPartBody>
        <w:p w:rsidR="00000000" w:rsidRDefault="00215505">
          <w:pPr>
            <w:pStyle w:val="2E48572B09414C9498A37EC77548D129"/>
          </w:pPr>
          <w:r w:rsidRPr="00F079F2">
            <w:t>City, State</w:t>
          </w:r>
        </w:p>
      </w:docPartBody>
    </w:docPart>
    <w:docPart>
      <w:docPartPr>
        <w:name w:val="E49FE48CDBCD4D809C15972A573156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27DBC-55F2-41F9-82D1-972053883857}"/>
      </w:docPartPr>
      <w:docPartBody>
        <w:p w:rsidR="00EB3F28" w:rsidRPr="00F079F2" w:rsidRDefault="00215505" w:rsidP="00F079F2">
          <w:pPr>
            <w:widowControl w:val="0"/>
            <w:autoSpaceDE w:val="0"/>
            <w:autoSpaceDN w:val="0"/>
            <w:adjustRightInd w:val="0"/>
            <w:spacing w:line="240" w:lineRule="auto"/>
            <w:rPr>
              <w:rFonts w:ascii="Georgia" w:eastAsia="Times New Roman" w:hAnsi="Georgia" w:cs="Georgia"/>
            </w:rPr>
          </w:pPr>
          <w:r w:rsidRPr="00F079F2">
            <w:rPr>
              <w:rFonts w:ascii="Georgia" w:eastAsia="Times New Roman" w:hAnsi="Georgia" w:cs="Georgia"/>
            </w:rPr>
            <w:t>[You might want to include your GPA here and a brief</w:t>
          </w:r>
        </w:p>
        <w:p w:rsidR="00000000" w:rsidRDefault="00215505">
          <w:pPr>
            <w:pStyle w:val="E49FE48CDBCD4D809C15972A57315612"/>
          </w:pPr>
          <w:r w:rsidRPr="00F079F2">
            <w:rPr>
              <w:rFonts w:ascii="Georgia" w:eastAsia="Times New Roman" w:hAnsi="Georgia" w:cs="Georgia"/>
            </w:rPr>
            <w:t>summary of relevant coursework, awards, and honors.]</w:t>
          </w:r>
        </w:p>
      </w:docPartBody>
    </w:docPart>
    <w:docPart>
      <w:docPartPr>
        <w:name w:val="734F6A71F00C4E6293C239D32E2D4E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B01F6E-C90C-47B6-AA3A-B3CE364E0EC8}"/>
      </w:docPartPr>
      <w:docPartBody>
        <w:p w:rsidR="00000000" w:rsidRDefault="009D3C81" w:rsidP="009D3C81">
          <w:pPr>
            <w:pStyle w:val="734F6A71F00C4E6293C239D32E2D4E63"/>
          </w:pPr>
          <w:r w:rsidRPr="00F079F2">
            <w:rPr>
              <w:b/>
            </w:rPr>
            <w:t>[School Name]</w:t>
          </w:r>
        </w:p>
      </w:docPartBody>
    </w:docPart>
    <w:docPart>
      <w:docPartPr>
        <w:name w:val="1BA698C984CF411FB3086CA1FD64E3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12D00-C598-4E49-ABEC-C28F237616D6}"/>
      </w:docPartPr>
      <w:docPartBody>
        <w:p w:rsidR="00000000" w:rsidRDefault="009D3C81" w:rsidP="009D3C81">
          <w:pPr>
            <w:pStyle w:val="1BA698C984CF411FB3086CA1FD64E357"/>
          </w:pPr>
          <w:r w:rsidRPr="00F079F2">
            <w:t>City, State</w:t>
          </w:r>
        </w:p>
      </w:docPartBody>
    </w:docPart>
    <w:docPart>
      <w:docPartPr>
        <w:name w:val="25BDE47563F24B279A32173F75B075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38C84A-20B1-4B0E-8A53-73F7167A691F}"/>
      </w:docPartPr>
      <w:docPartBody>
        <w:p w:rsidR="009D3C81" w:rsidRPr="00F079F2" w:rsidRDefault="009D3C81" w:rsidP="00F079F2">
          <w:pPr>
            <w:widowControl w:val="0"/>
            <w:autoSpaceDE w:val="0"/>
            <w:autoSpaceDN w:val="0"/>
            <w:adjustRightInd w:val="0"/>
            <w:spacing w:line="240" w:lineRule="auto"/>
            <w:rPr>
              <w:rFonts w:ascii="Georgia" w:eastAsia="Times New Roman" w:hAnsi="Georgia" w:cs="Georgia"/>
            </w:rPr>
          </w:pPr>
          <w:r w:rsidRPr="00F079F2">
            <w:rPr>
              <w:rFonts w:ascii="Georgia" w:eastAsia="Times New Roman" w:hAnsi="Georgia" w:cs="Georgia"/>
            </w:rPr>
            <w:t>[You might want to include your GPA here and a brief</w:t>
          </w:r>
        </w:p>
        <w:p w:rsidR="00000000" w:rsidRDefault="009D3C81" w:rsidP="009D3C81">
          <w:pPr>
            <w:pStyle w:val="25BDE47563F24B279A32173F75B075BB"/>
          </w:pPr>
          <w:r w:rsidRPr="00F079F2">
            <w:rPr>
              <w:rFonts w:ascii="Georgia" w:eastAsia="Times New Roman" w:hAnsi="Georgia" w:cs="Georgia"/>
            </w:rPr>
            <w:t>summary of relevant coursework, awards, and honors.]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C81"/>
    <w:rsid w:val="00215505"/>
    <w:rsid w:val="009D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A57A4B53123040E19CD39039A1C13875">
    <w:name w:val="A57A4B53123040E19CD39039A1C13875"/>
  </w:style>
  <w:style w:type="paragraph" w:customStyle="1" w:styleId="D0496176B68849FBAED5D85B3EA7A76F">
    <w:name w:val="D0496176B68849FBAED5D85B3EA7A76F"/>
  </w:style>
  <w:style w:type="paragraph" w:customStyle="1" w:styleId="939B469914FF41A4926416C8CB5EC7BE">
    <w:name w:val="939B469914FF41A4926416C8CB5EC7BE"/>
  </w:style>
  <w:style w:type="paragraph" w:customStyle="1" w:styleId="6655C683877841A6BF34708AC1BC08C4">
    <w:name w:val="6655C683877841A6BF34708AC1BC08C4"/>
  </w:style>
  <w:style w:type="paragraph" w:customStyle="1" w:styleId="3A5849EB9AE14B00948B0B161F616A72">
    <w:name w:val="3A5849EB9AE14B00948B0B161F616A72"/>
  </w:style>
  <w:style w:type="paragraph" w:customStyle="1" w:styleId="AA119951FB0046069D106A88B63E98E1">
    <w:name w:val="AA119951FB0046069D106A88B63E98E1"/>
  </w:style>
  <w:style w:type="paragraph" w:customStyle="1" w:styleId="2BB3B1AD89B643FABA6F3F2E36C64600">
    <w:name w:val="2BB3B1AD89B643FABA6F3F2E36C64600"/>
  </w:style>
  <w:style w:type="paragraph" w:customStyle="1" w:styleId="CD7E4D1144684FACA4342CAE28654E23">
    <w:name w:val="CD7E4D1144684FACA4342CAE28654E23"/>
  </w:style>
  <w:style w:type="paragraph" w:customStyle="1" w:styleId="D71C751D49964DD4837D38963EF0EBCA">
    <w:name w:val="D71C751D49964DD4837D38963EF0EBCA"/>
  </w:style>
  <w:style w:type="paragraph" w:customStyle="1" w:styleId="160BBB467F45428C84072DAD9AA3AE08">
    <w:name w:val="160BBB467F45428C84072DAD9AA3AE08"/>
  </w:style>
  <w:style w:type="paragraph" w:customStyle="1" w:styleId="98DE9CA2EF304311844C974D87D570F1">
    <w:name w:val="98DE9CA2EF304311844C974D87D570F1"/>
  </w:style>
  <w:style w:type="paragraph" w:customStyle="1" w:styleId="24DD3AA01B9547C6B0F2A581DF97713C">
    <w:name w:val="24DD3AA01B9547C6B0F2A581DF97713C"/>
  </w:style>
  <w:style w:type="paragraph" w:customStyle="1" w:styleId="F71D46223DA84BCD98BAE27F7D07B18A">
    <w:name w:val="F71D46223DA84BCD98BAE27F7D07B18A"/>
  </w:style>
  <w:style w:type="paragraph" w:customStyle="1" w:styleId="E02989DDEF70473FBECAFC8717FA639F">
    <w:name w:val="E02989DDEF70473FBECAFC8717FA639F"/>
  </w:style>
  <w:style w:type="paragraph" w:customStyle="1" w:styleId="E46C8DADFAD3400A8DD64A5122B8DD70">
    <w:name w:val="E46C8DADFAD3400A8DD64A5122B8DD70"/>
  </w:style>
  <w:style w:type="paragraph" w:customStyle="1" w:styleId="534CD37A464643ABA8E5EE67DDF23D0A">
    <w:name w:val="534CD37A464643ABA8E5EE67DDF23D0A"/>
  </w:style>
  <w:style w:type="paragraph" w:customStyle="1" w:styleId="82FE2333BD1A4058BAED0909067063BB">
    <w:name w:val="82FE2333BD1A4058BAED0909067063BB"/>
  </w:style>
  <w:style w:type="paragraph" w:customStyle="1" w:styleId="4D2A5977BE314EB0ACF7738E008D856F">
    <w:name w:val="4D2A5977BE314EB0ACF7738E008D856F"/>
  </w:style>
  <w:style w:type="paragraph" w:customStyle="1" w:styleId="A49C32AC6B3C4FEF81B2930354F0CBCE">
    <w:name w:val="A49C32AC6B3C4FEF81B2930354F0CBCE"/>
  </w:style>
  <w:style w:type="paragraph" w:customStyle="1" w:styleId="75E7326106744929B4035942EA947DCD">
    <w:name w:val="75E7326106744929B4035942EA947DCD"/>
  </w:style>
  <w:style w:type="paragraph" w:customStyle="1" w:styleId="DE21094F35864ACD8EC25C1E7C8470B3">
    <w:name w:val="DE21094F35864ACD8EC25C1E7C8470B3"/>
  </w:style>
  <w:style w:type="paragraph" w:customStyle="1" w:styleId="BDD2211AA3CA4A9F96A38C63C45ED33A">
    <w:name w:val="BDD2211AA3CA4A9F96A38C63C45ED33A"/>
  </w:style>
  <w:style w:type="paragraph" w:customStyle="1" w:styleId="7A3B7C4EE03B444CB44C3F87F36E96F5">
    <w:name w:val="7A3B7C4EE03B444CB44C3F87F36E96F5"/>
  </w:style>
  <w:style w:type="paragraph" w:customStyle="1" w:styleId="2E48572B09414C9498A37EC77548D129">
    <w:name w:val="2E48572B09414C9498A37EC77548D129"/>
  </w:style>
  <w:style w:type="paragraph" w:customStyle="1" w:styleId="E49FE48CDBCD4D809C15972A57315612">
    <w:name w:val="E49FE48CDBCD4D809C15972A57315612"/>
  </w:style>
  <w:style w:type="paragraph" w:customStyle="1" w:styleId="CFE142B33EE04747BA03CD09D0D6DB90">
    <w:name w:val="CFE142B33EE04747BA03CD09D0D6DB90"/>
  </w:style>
  <w:style w:type="paragraph" w:customStyle="1" w:styleId="E0945B99FCD04EF0A6DB54F5D170F06E">
    <w:name w:val="E0945B99FCD04EF0A6DB54F5D170F06E"/>
  </w:style>
  <w:style w:type="paragraph" w:customStyle="1" w:styleId="62F03DD2502D44BA8430C44A41C79984">
    <w:name w:val="62F03DD2502D44BA8430C44A41C79984"/>
  </w:style>
  <w:style w:type="paragraph" w:customStyle="1" w:styleId="734F6A71F00C4E6293C239D32E2D4E63">
    <w:name w:val="734F6A71F00C4E6293C239D32E2D4E63"/>
    <w:rsid w:val="009D3C81"/>
  </w:style>
  <w:style w:type="paragraph" w:customStyle="1" w:styleId="1BA698C984CF411FB3086CA1FD64E357">
    <w:name w:val="1BA698C984CF411FB3086CA1FD64E357"/>
    <w:rsid w:val="009D3C81"/>
  </w:style>
  <w:style w:type="paragraph" w:customStyle="1" w:styleId="25BDE47563F24B279A32173F75B075BB">
    <w:name w:val="25BDE47563F24B279A32173F75B075BB"/>
    <w:rsid w:val="009D3C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1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2020-02-14T09:38:00Z</dcterms:created>
  <dcterms:modified xsi:type="dcterms:W3CDTF">2020-02-14T09:42:00Z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